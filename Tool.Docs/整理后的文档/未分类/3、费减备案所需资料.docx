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单独提供下面资料</w:t>
      </w:r>
    </w:p>
    <w:p>
      <w:pPr>
        <w:jc w:val="center"/>
        <w:rPr>
          <w:rFonts w:hint="default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2020年应纳税所得额不超过100万提供（超过100万不提供）！！</w:t>
      </w:r>
    </w:p>
    <w:p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一、营业执照副本A4黑白复印件打印1份，盖公章。（在执照空白的地方盖章）</w:t>
      </w:r>
    </w:p>
    <w:p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二、登录深圳市国税在线打印（只需2页纸）</w:t>
      </w:r>
    </w:p>
    <w:p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1、2020年企业所得税年度纳税申报表封面【盖章】</w:t>
      </w:r>
    </w:p>
    <w:p>
      <w:pPr>
        <w:numPr>
          <w:ilvl w:val="0"/>
          <w:numId w:val="1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A类表（A100000）【该页盖章】</w:t>
      </w:r>
    </w:p>
    <w:p>
      <w:pPr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上述资料均打印盖章后回发扫描件（jpg格式）给我们</w:t>
      </w:r>
    </w:p>
    <w:p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示例如下：</w:t>
      </w:r>
    </w:p>
    <w:p>
      <w:pPr>
        <w:jc w:val="left"/>
        <w:rPr>
          <w:rFonts w:hint="eastAsia"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2562225"/>
            <wp:effectExtent l="0" t="0" r="889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010150" cy="6677025"/>
            <wp:effectExtent l="0" t="0" r="0" b="9525"/>
            <wp:docPr id="1" name="图片 1" descr="16225130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22513001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172075" cy="6200775"/>
            <wp:effectExtent l="0" t="0" r="9525" b="9525"/>
            <wp:docPr id="4" name="图片 4" descr="f87c48f8fd773b094678e94aa919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87c48f8fd773b094678e94aa9198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431BF5"/>
    <w:multiLevelType w:val="singleLevel"/>
    <w:tmpl w:val="C5431BF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53C4A"/>
    <w:rsid w:val="008D2B1A"/>
    <w:rsid w:val="00A05EAF"/>
    <w:rsid w:val="0248179A"/>
    <w:rsid w:val="03BF14AD"/>
    <w:rsid w:val="08866F2F"/>
    <w:rsid w:val="0B115406"/>
    <w:rsid w:val="0C1D4F1A"/>
    <w:rsid w:val="0EF7305F"/>
    <w:rsid w:val="0F316298"/>
    <w:rsid w:val="10C865E7"/>
    <w:rsid w:val="10C976A5"/>
    <w:rsid w:val="132D50B8"/>
    <w:rsid w:val="14D347A5"/>
    <w:rsid w:val="1B861843"/>
    <w:rsid w:val="1C605635"/>
    <w:rsid w:val="1D8353EA"/>
    <w:rsid w:val="21682DDF"/>
    <w:rsid w:val="2C6F42D8"/>
    <w:rsid w:val="2E170C89"/>
    <w:rsid w:val="2E1B35DC"/>
    <w:rsid w:val="2EE576FE"/>
    <w:rsid w:val="3212098F"/>
    <w:rsid w:val="32BF4325"/>
    <w:rsid w:val="3362075B"/>
    <w:rsid w:val="36CD34FE"/>
    <w:rsid w:val="380A0CFA"/>
    <w:rsid w:val="38311074"/>
    <w:rsid w:val="38812AAF"/>
    <w:rsid w:val="40567152"/>
    <w:rsid w:val="43374D1D"/>
    <w:rsid w:val="45665FB0"/>
    <w:rsid w:val="459E6FA6"/>
    <w:rsid w:val="465A6D5A"/>
    <w:rsid w:val="467C6B46"/>
    <w:rsid w:val="490822BD"/>
    <w:rsid w:val="4ABE55C1"/>
    <w:rsid w:val="4B892BA0"/>
    <w:rsid w:val="4E686ED5"/>
    <w:rsid w:val="4EA504B4"/>
    <w:rsid w:val="4F1C60E8"/>
    <w:rsid w:val="505E0863"/>
    <w:rsid w:val="5793171A"/>
    <w:rsid w:val="583F591D"/>
    <w:rsid w:val="592265ED"/>
    <w:rsid w:val="5B317A7A"/>
    <w:rsid w:val="67D4016E"/>
    <w:rsid w:val="6D535020"/>
    <w:rsid w:val="71D97104"/>
    <w:rsid w:val="732B0333"/>
    <w:rsid w:val="740060E8"/>
    <w:rsid w:val="759D06AF"/>
    <w:rsid w:val="762A72EE"/>
    <w:rsid w:val="76D90855"/>
    <w:rsid w:val="772A5F09"/>
    <w:rsid w:val="7DC54F5F"/>
    <w:rsid w:val="7EE140AC"/>
    <w:rsid w:val="7F85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3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2018-08-10T10:04:00Z</dcterms:created>
  <dc:creator>123</dc:creator>
  <cp:lastModifiedBy>长发欲望</cp:lastModifiedBy>
  <dcterms:modified xsi:type="dcterms:W3CDTF">2021-06-01T02:03:36Z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E2FA6E41C0B843A38260F6DB2E447D4D</vt:lpwstr>
  </property>
</Properties>
</file>