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单独提供下面资料</w:t>
      </w:r>
    </w:p>
    <w:p>
      <w:pPr>
        <w:jc w:val="center"/>
        <w:rPr>
          <w:rFonts w:hint="default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2020年应纳税所得额不超过100万提供（超过100万不提供）！！</w:t>
      </w:r>
    </w:p>
    <w:p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一、营业执照副本A4黑白复印件打印1份，盖公章。（在执照空白的地方盖章）</w: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二、登录深圳市国税在线打印（只需2页纸）</w: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1、2020年企业所得税年度纳税申报表封面【盖章】</w:t>
      </w:r>
    </w:p>
    <w:p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A类表（A100000）【该页盖章】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上述资料均打印盖章后回发扫描件（jpg格式）给我们</w:t>
      </w: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示例如下：</w: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2562225"/>
            <wp:effectExtent l="0" t="0" r="889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5010150" cy="6677025"/>
            <wp:effectExtent l="0" t="0" r="0" b="9525"/>
            <wp:docPr id="1" name="图片 1" descr="16225130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22513001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172075" cy="6200775"/>
            <wp:effectExtent l="0" t="0" r="9525" b="9525"/>
            <wp:docPr id="4" name="图片 4" descr="f87c48f8fd773b094678e94aa919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87c48f8fd773b094678e94aa919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31BF5"/>
    <w:multiLevelType w:val="singleLevel"/>
    <w:tmpl w:val="C5431BF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53C4A"/>
    <w:rsid w:val="00A05EAF"/>
    <w:rsid w:val="0248179A"/>
    <w:rsid w:val="08866F2F"/>
    <w:rsid w:val="0B115406"/>
    <w:rsid w:val="0C1D4F1A"/>
    <w:rsid w:val="0EF7305F"/>
    <w:rsid w:val="0F316298"/>
    <w:rsid w:val="10C865E7"/>
    <w:rsid w:val="10C976A5"/>
    <w:rsid w:val="132D50B8"/>
    <w:rsid w:val="14D347A5"/>
    <w:rsid w:val="1B861843"/>
    <w:rsid w:val="1C605635"/>
    <w:rsid w:val="1D8353EA"/>
    <w:rsid w:val="21682DDF"/>
    <w:rsid w:val="2C6F42D8"/>
    <w:rsid w:val="2E170C89"/>
    <w:rsid w:val="2E1B35DC"/>
    <w:rsid w:val="2EE576FE"/>
    <w:rsid w:val="3212098F"/>
    <w:rsid w:val="32BF4325"/>
    <w:rsid w:val="3362075B"/>
    <w:rsid w:val="36CD34FE"/>
    <w:rsid w:val="380A0CFA"/>
    <w:rsid w:val="38311074"/>
    <w:rsid w:val="38812AAF"/>
    <w:rsid w:val="40567152"/>
    <w:rsid w:val="43374D1D"/>
    <w:rsid w:val="45665FB0"/>
    <w:rsid w:val="459E6FA6"/>
    <w:rsid w:val="465A6D5A"/>
    <w:rsid w:val="490822BD"/>
    <w:rsid w:val="4ABE55C1"/>
    <w:rsid w:val="4B892BA0"/>
    <w:rsid w:val="4E686ED5"/>
    <w:rsid w:val="4EA504B4"/>
    <w:rsid w:val="4F1C60E8"/>
    <w:rsid w:val="505E0863"/>
    <w:rsid w:val="5793171A"/>
    <w:rsid w:val="583F591D"/>
    <w:rsid w:val="592265ED"/>
    <w:rsid w:val="5B317A7A"/>
    <w:rsid w:val="5C567D13"/>
    <w:rsid w:val="67D4016E"/>
    <w:rsid w:val="6D535020"/>
    <w:rsid w:val="71D97104"/>
    <w:rsid w:val="732B0333"/>
    <w:rsid w:val="740060E8"/>
    <w:rsid w:val="759D06AF"/>
    <w:rsid w:val="762A72EE"/>
    <w:rsid w:val="76D90855"/>
    <w:rsid w:val="772A5F09"/>
    <w:rsid w:val="7DC54F5F"/>
    <w:rsid w:val="7E0A7796"/>
    <w:rsid w:val="7EE140AC"/>
    <w:rsid w:val="7F85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2018-08-10T10:04:00Z</dcterms:created>
  <dc:creator>123</dc:creator>
  <cp:lastModifiedBy>长发欲望</cp:lastModifiedBy>
  <dcterms:modified xsi:type="dcterms:W3CDTF">2021-06-01T02:15:51Z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27E1037DD9BE45B392A8DBC447217C66</vt:lpwstr>
  </property>
</Properties>
</file>